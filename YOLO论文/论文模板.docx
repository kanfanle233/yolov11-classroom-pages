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9AE1" w14:textId="047CD6AB" w:rsidR="00DD1B2B" w:rsidRPr="00572EEB" w:rsidRDefault="00DD1B2B" w:rsidP="00572EEB"/>
    <w:sectPr w:rsidR="00DD1B2B" w:rsidRPr="00572EEB">
      <w:headerReference w:type="default" r:id="rId8"/>
      <w:footerReference w:type="default" r:id="rId9"/>
      <w:footerReference w:type="first" r:id="rId10"/>
      <w:endnotePr>
        <w:numFmt w:val="decimal"/>
      </w:endnotePr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51073" w14:textId="77777777" w:rsidR="001E6191" w:rsidRDefault="001E6191">
      <w:pPr>
        <w:rPr>
          <w:sz w:val="18"/>
        </w:rPr>
      </w:pPr>
    </w:p>
  </w:endnote>
  <w:endnote w:type="continuationSeparator" w:id="0">
    <w:p w14:paraId="0266A4B2" w14:textId="77777777" w:rsidR="001E6191" w:rsidRDefault="001E6191">
      <w:pPr>
        <w:rPr>
          <w:sz w:val="18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362ED" w14:textId="0051AA56" w:rsidR="002F5462" w:rsidRDefault="00CE5AAB">
    <w:pPr>
      <w:pStyle w:val="a7"/>
      <w:wordWrap w:val="0"/>
      <w:ind w:right="360" w:firstLineChars="3600" w:firstLine="648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66EFC8A" wp14:editId="1F905D2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201285" cy="222250"/>
              <wp:effectExtent l="0" t="0" r="0" b="0"/>
              <wp:wrapNone/>
              <wp:docPr id="407010164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01285" cy="22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75CE97" w14:textId="77777777" w:rsidR="002F5462" w:rsidRDefault="002F5462">
                          <w:pPr>
                            <w:pStyle w:val="a7"/>
                            <w:wordWrap w:val="0"/>
                            <w:ind w:right="360" w:firstLineChars="3600" w:firstLine="6480"/>
                          </w:pPr>
                          <w:r>
                            <w:rPr>
                              <w:rStyle w:val="af1"/>
                              <w:rFonts w:hint="eastAsia"/>
                            </w:rPr>
                            <w:t>共</w:t>
                          </w:r>
                          <w:r>
                            <w:rPr>
                              <w:rStyle w:val="af1"/>
                              <w:rFonts w:hint="eastAsia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af1"/>
                            </w:rPr>
                            <w:instrText xml:space="preserve"> NUMPAGES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1"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af1"/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Style w:val="af1"/>
                              <w:rFonts w:hint="eastAsia"/>
                            </w:rPr>
                            <w:t>页</w:t>
                          </w:r>
                          <w:r>
                            <w:rPr>
                              <w:rStyle w:val="af1"/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Style w:val="af1"/>
                              <w:rFonts w:hint="eastAsia"/>
                            </w:rPr>
                            <w:t>第</w:t>
                          </w:r>
                          <w:r>
                            <w:rPr>
                              <w:rStyle w:val="af1"/>
                              <w:rFonts w:hint="eastAsia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af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1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af1"/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Style w:val="af1"/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6EFC8A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0;margin-top:0;width:409.55pt;height:17.5pt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" filled="f" stroked="f">
              <v:textbox style="mso-fit-shape-to-text:t" inset="0,0,0,0">
                <w:txbxContent>
                  <w:p w14:paraId="4475CE97" w14:textId="77777777" w:rsidR="002F5462" w:rsidRDefault="002F5462">
                    <w:pPr>
                      <w:pStyle w:val="a7"/>
                      <w:wordWrap w:val="0"/>
                      <w:ind w:right="360" w:firstLineChars="3600" w:firstLine="6480"/>
                    </w:pPr>
                    <w:r>
                      <w:rPr>
                        <w:rStyle w:val="af1"/>
                        <w:rFonts w:hint="eastAsia"/>
                      </w:rPr>
                      <w:t>共</w:t>
                    </w:r>
                    <w:r>
                      <w:rPr>
                        <w:rStyle w:val="af1"/>
                        <w:rFonts w:hint="eastAsia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Style w:val="af1"/>
                      </w:rPr>
                      <w:instrText xml:space="preserve"> NUMPAGES </w:instrText>
                    </w:r>
                    <w:r>
                      <w:fldChar w:fldCharType="separate"/>
                    </w:r>
                    <w:r>
                      <w:rPr>
                        <w:rStyle w:val="af1"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rStyle w:val="af1"/>
                        <w:rFonts w:hint="eastAsia"/>
                      </w:rPr>
                      <w:t xml:space="preserve"> </w:t>
                    </w:r>
                    <w:r>
                      <w:rPr>
                        <w:rStyle w:val="af1"/>
                        <w:rFonts w:hint="eastAsia"/>
                      </w:rPr>
                      <w:t>页</w:t>
                    </w:r>
                    <w:r>
                      <w:rPr>
                        <w:rStyle w:val="af1"/>
                        <w:rFonts w:hint="eastAsia"/>
                      </w:rPr>
                      <w:t xml:space="preserve"> </w:t>
                    </w:r>
                    <w:r>
                      <w:rPr>
                        <w:rStyle w:val="af1"/>
                        <w:rFonts w:hint="eastAsia"/>
                      </w:rPr>
                      <w:t>第</w:t>
                    </w:r>
                    <w:r>
                      <w:rPr>
                        <w:rStyle w:val="af1"/>
                        <w:rFonts w:hint="eastAsia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Style w:val="af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Style w:val="af1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Style w:val="af1"/>
                        <w:rFonts w:hint="eastAsia"/>
                      </w:rPr>
                      <w:t xml:space="preserve"> </w:t>
                    </w:r>
                    <w:r>
                      <w:rPr>
                        <w:rStyle w:val="af1"/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0DD24" w14:textId="537D20ED" w:rsidR="002F5462" w:rsidRDefault="00CE5AAB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ADAFD7E" wp14:editId="01AC8BD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07596280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03C220" w14:textId="77777777" w:rsidR="002F5462" w:rsidRDefault="002F5462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DAFD7E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7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" filled="f" stroked="f">
              <v:textbox style="mso-fit-shape-to-text:t" inset="0,0,0,0">
                <w:txbxContent>
                  <w:p w14:paraId="2503C220" w14:textId="77777777" w:rsidR="002F5462" w:rsidRDefault="002F5462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D1A8A" w14:textId="77777777" w:rsidR="001E6191" w:rsidRDefault="001E6191">
      <w:pPr>
        <w:rPr>
          <w:sz w:val="18"/>
        </w:rPr>
      </w:pPr>
    </w:p>
  </w:footnote>
  <w:footnote w:type="continuationSeparator" w:id="0">
    <w:p w14:paraId="1C16FBB7" w14:textId="77777777" w:rsidR="001E6191" w:rsidRDefault="001E6191">
      <w:pPr>
        <w:rPr>
          <w:sz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AB90A" w14:textId="77777777" w:rsidR="002F5462" w:rsidRDefault="002F5462">
    <w:pPr>
      <w:pStyle w:val="a9"/>
      <w:pBdr>
        <w:bottom w:val="none" w:sz="0" w:space="1" w:color="auto"/>
      </w:pBdr>
      <w:jc w:val="right"/>
      <w:rPr>
        <w:rFonts w:ascii="楷体_GB2312" w:eastAsia="楷体_GB2312"/>
      </w:rPr>
    </w:pPr>
  </w:p>
  <w:p w14:paraId="0BE9954B" w14:textId="77777777" w:rsidR="002F5462" w:rsidRDefault="002F5462">
    <w:pPr>
      <w:pStyle w:val="a9"/>
      <w:pBdr>
        <w:bottom w:val="single" w:sz="4" w:space="1" w:color="auto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CA941E"/>
    <w:multiLevelType w:val="singleLevel"/>
    <w:tmpl w:val="BCCA941E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02286053"/>
    <w:multiLevelType w:val="hybridMultilevel"/>
    <w:tmpl w:val="5F42CD20"/>
    <w:lvl w:ilvl="0" w:tplc="DB6ECE1A"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6CD2061"/>
    <w:multiLevelType w:val="multilevel"/>
    <w:tmpl w:val="CF6E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64E57"/>
    <w:multiLevelType w:val="multilevel"/>
    <w:tmpl w:val="64069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F51CC"/>
    <w:multiLevelType w:val="multilevel"/>
    <w:tmpl w:val="94CC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9611C"/>
    <w:multiLevelType w:val="multilevel"/>
    <w:tmpl w:val="751C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B2443C"/>
    <w:multiLevelType w:val="multilevel"/>
    <w:tmpl w:val="FEC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75EFC"/>
    <w:multiLevelType w:val="multilevel"/>
    <w:tmpl w:val="4FDC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302B5"/>
    <w:multiLevelType w:val="multilevel"/>
    <w:tmpl w:val="FE24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064C9"/>
    <w:multiLevelType w:val="multilevel"/>
    <w:tmpl w:val="622E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A3739"/>
    <w:multiLevelType w:val="multilevel"/>
    <w:tmpl w:val="8F52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75260"/>
    <w:multiLevelType w:val="multilevel"/>
    <w:tmpl w:val="E680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85A8A"/>
    <w:multiLevelType w:val="multilevel"/>
    <w:tmpl w:val="76F8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797513"/>
    <w:multiLevelType w:val="multilevel"/>
    <w:tmpl w:val="5F5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3720B"/>
    <w:multiLevelType w:val="multilevel"/>
    <w:tmpl w:val="A788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878CC"/>
    <w:multiLevelType w:val="hybridMultilevel"/>
    <w:tmpl w:val="B13AB232"/>
    <w:lvl w:ilvl="0" w:tplc="36B643A0">
      <w:start w:val="1"/>
      <w:numFmt w:val="japaneseCounting"/>
      <w:lvlText w:val="（%1）"/>
      <w:lvlJc w:val="left"/>
      <w:pPr>
        <w:ind w:left="983" w:hanging="98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9935C6D"/>
    <w:multiLevelType w:val="singleLevel"/>
    <w:tmpl w:val="29935C6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7" w15:restartNumberingAfterBreak="0">
    <w:nsid w:val="2F0C1E8F"/>
    <w:multiLevelType w:val="multilevel"/>
    <w:tmpl w:val="F5A8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79304F"/>
    <w:multiLevelType w:val="multilevel"/>
    <w:tmpl w:val="1F8E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CE5583"/>
    <w:multiLevelType w:val="multilevel"/>
    <w:tmpl w:val="8C34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A2191"/>
    <w:multiLevelType w:val="multilevel"/>
    <w:tmpl w:val="DFE0147A"/>
    <w:lvl w:ilvl="0">
      <w:start w:val="1"/>
      <w:numFmt w:val="decimal"/>
      <w:lvlText w:val="%1."/>
      <w:lvlJc w:val="left"/>
      <w:pPr>
        <w:ind w:left="428" w:hanging="42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98" w:hanging="69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6C27CF6"/>
    <w:multiLevelType w:val="multilevel"/>
    <w:tmpl w:val="9592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71434"/>
    <w:multiLevelType w:val="multilevel"/>
    <w:tmpl w:val="81AA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81805"/>
    <w:multiLevelType w:val="multilevel"/>
    <w:tmpl w:val="6EF2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6E2384"/>
    <w:multiLevelType w:val="multilevel"/>
    <w:tmpl w:val="88D8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66C03"/>
    <w:multiLevelType w:val="multilevel"/>
    <w:tmpl w:val="D79C0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DA642C"/>
    <w:multiLevelType w:val="multilevel"/>
    <w:tmpl w:val="6B2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597254"/>
    <w:multiLevelType w:val="multilevel"/>
    <w:tmpl w:val="C7F4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DC20FC"/>
    <w:multiLevelType w:val="multilevel"/>
    <w:tmpl w:val="3FF8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931578"/>
    <w:multiLevelType w:val="multilevel"/>
    <w:tmpl w:val="C1C0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4379C0"/>
    <w:multiLevelType w:val="multilevel"/>
    <w:tmpl w:val="F916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D4251D"/>
    <w:multiLevelType w:val="multilevel"/>
    <w:tmpl w:val="1656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CD44B8"/>
    <w:multiLevelType w:val="multilevel"/>
    <w:tmpl w:val="F854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47138F"/>
    <w:multiLevelType w:val="multilevel"/>
    <w:tmpl w:val="22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993895"/>
    <w:multiLevelType w:val="multilevel"/>
    <w:tmpl w:val="B142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781FCF"/>
    <w:multiLevelType w:val="multilevel"/>
    <w:tmpl w:val="EBFE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646D81"/>
    <w:multiLevelType w:val="multilevel"/>
    <w:tmpl w:val="5C84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0B42C4"/>
    <w:multiLevelType w:val="multilevel"/>
    <w:tmpl w:val="4C20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C65055"/>
    <w:multiLevelType w:val="multilevel"/>
    <w:tmpl w:val="2B52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5B2520"/>
    <w:multiLevelType w:val="multilevel"/>
    <w:tmpl w:val="D976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DF4102"/>
    <w:multiLevelType w:val="multilevel"/>
    <w:tmpl w:val="43822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671006"/>
    <w:multiLevelType w:val="multilevel"/>
    <w:tmpl w:val="E166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534FAF"/>
    <w:multiLevelType w:val="hybridMultilevel"/>
    <w:tmpl w:val="912495BC"/>
    <w:lvl w:ilvl="0" w:tplc="CB4E2BC6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5F2D08FD"/>
    <w:multiLevelType w:val="multilevel"/>
    <w:tmpl w:val="17D8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8C3AF7"/>
    <w:multiLevelType w:val="multilevel"/>
    <w:tmpl w:val="8A9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0C38FE"/>
    <w:multiLevelType w:val="multilevel"/>
    <w:tmpl w:val="2EE6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FB0E68"/>
    <w:multiLevelType w:val="multilevel"/>
    <w:tmpl w:val="969AF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C43595"/>
    <w:multiLevelType w:val="multilevel"/>
    <w:tmpl w:val="962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00239D"/>
    <w:multiLevelType w:val="multilevel"/>
    <w:tmpl w:val="ECD0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855AAF"/>
    <w:multiLevelType w:val="multilevel"/>
    <w:tmpl w:val="7D5A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45095D"/>
    <w:multiLevelType w:val="multilevel"/>
    <w:tmpl w:val="A63E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5207EE"/>
    <w:multiLevelType w:val="multilevel"/>
    <w:tmpl w:val="E318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302EC4"/>
    <w:multiLevelType w:val="multilevel"/>
    <w:tmpl w:val="B70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4106DE"/>
    <w:multiLevelType w:val="multilevel"/>
    <w:tmpl w:val="56545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EE7B3D"/>
    <w:multiLevelType w:val="multilevel"/>
    <w:tmpl w:val="51D4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11725A"/>
    <w:multiLevelType w:val="multilevel"/>
    <w:tmpl w:val="84B6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6E35CF"/>
    <w:multiLevelType w:val="multilevel"/>
    <w:tmpl w:val="110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3E363E"/>
    <w:multiLevelType w:val="multilevel"/>
    <w:tmpl w:val="57B2D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1A6A22"/>
    <w:multiLevelType w:val="multilevel"/>
    <w:tmpl w:val="B8A0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391690">
    <w:abstractNumId w:val="16"/>
  </w:num>
  <w:num w:numId="2" w16cid:durableId="1559853997">
    <w:abstractNumId w:val="0"/>
  </w:num>
  <w:num w:numId="3" w16cid:durableId="2017152979">
    <w:abstractNumId w:val="42"/>
  </w:num>
  <w:num w:numId="4" w16cid:durableId="623387822">
    <w:abstractNumId w:val="15"/>
  </w:num>
  <w:num w:numId="5" w16cid:durableId="1500579879">
    <w:abstractNumId w:val="1"/>
  </w:num>
  <w:num w:numId="6" w16cid:durableId="1987083357">
    <w:abstractNumId w:val="20"/>
  </w:num>
  <w:num w:numId="7" w16cid:durableId="1906454205">
    <w:abstractNumId w:val="54"/>
  </w:num>
  <w:num w:numId="8" w16cid:durableId="425268884">
    <w:abstractNumId w:val="32"/>
  </w:num>
  <w:num w:numId="9" w16cid:durableId="1444619198">
    <w:abstractNumId w:val="39"/>
  </w:num>
  <w:num w:numId="10" w16cid:durableId="651373001">
    <w:abstractNumId w:val="46"/>
  </w:num>
  <w:num w:numId="11" w16cid:durableId="246424619">
    <w:abstractNumId w:val="26"/>
  </w:num>
  <w:num w:numId="12" w16cid:durableId="835532039">
    <w:abstractNumId w:val="33"/>
  </w:num>
  <w:num w:numId="13" w16cid:durableId="943921887">
    <w:abstractNumId w:val="13"/>
  </w:num>
  <w:num w:numId="14" w16cid:durableId="1807309602">
    <w:abstractNumId w:val="6"/>
  </w:num>
  <w:num w:numId="15" w16cid:durableId="1728454481">
    <w:abstractNumId w:val="48"/>
  </w:num>
  <w:num w:numId="16" w16cid:durableId="1953127239">
    <w:abstractNumId w:val="45"/>
  </w:num>
  <w:num w:numId="17" w16cid:durableId="1002128367">
    <w:abstractNumId w:val="4"/>
  </w:num>
  <w:num w:numId="18" w16cid:durableId="795683954">
    <w:abstractNumId w:val="55"/>
  </w:num>
  <w:num w:numId="19" w16cid:durableId="1264221804">
    <w:abstractNumId w:val="23"/>
  </w:num>
  <w:num w:numId="20" w16cid:durableId="786655517">
    <w:abstractNumId w:val="38"/>
  </w:num>
  <w:num w:numId="21" w16cid:durableId="1270775646">
    <w:abstractNumId w:val="30"/>
  </w:num>
  <w:num w:numId="22" w16cid:durableId="2145075182">
    <w:abstractNumId w:val="14"/>
  </w:num>
  <w:num w:numId="23" w16cid:durableId="970794339">
    <w:abstractNumId w:val="27"/>
  </w:num>
  <w:num w:numId="24" w16cid:durableId="1073430678">
    <w:abstractNumId w:val="50"/>
  </w:num>
  <w:num w:numId="25" w16cid:durableId="39793152">
    <w:abstractNumId w:val="2"/>
  </w:num>
  <w:num w:numId="26" w16cid:durableId="499128253">
    <w:abstractNumId w:val="44"/>
  </w:num>
  <w:num w:numId="27" w16cid:durableId="1356075437">
    <w:abstractNumId w:val="37"/>
  </w:num>
  <w:num w:numId="28" w16cid:durableId="1696732032">
    <w:abstractNumId w:val="40"/>
  </w:num>
  <w:num w:numId="29" w16cid:durableId="1545293924">
    <w:abstractNumId w:val="22"/>
  </w:num>
  <w:num w:numId="30" w16cid:durableId="694576386">
    <w:abstractNumId w:val="29"/>
  </w:num>
  <w:num w:numId="31" w16cid:durableId="2077361057">
    <w:abstractNumId w:val="24"/>
  </w:num>
  <w:num w:numId="32" w16cid:durableId="1563712187">
    <w:abstractNumId w:val="47"/>
  </w:num>
  <w:num w:numId="33" w16cid:durableId="1645233306">
    <w:abstractNumId w:val="12"/>
  </w:num>
  <w:num w:numId="34" w16cid:durableId="1750495339">
    <w:abstractNumId w:val="41"/>
  </w:num>
  <w:num w:numId="35" w16cid:durableId="1679112704">
    <w:abstractNumId w:val="57"/>
  </w:num>
  <w:num w:numId="36" w16cid:durableId="909970640">
    <w:abstractNumId w:val="36"/>
  </w:num>
  <w:num w:numId="37" w16cid:durableId="514458700">
    <w:abstractNumId w:val="25"/>
  </w:num>
  <w:num w:numId="38" w16cid:durableId="2710238">
    <w:abstractNumId w:val="53"/>
  </w:num>
  <w:num w:numId="39" w16cid:durableId="494732713">
    <w:abstractNumId w:val="18"/>
  </w:num>
  <w:num w:numId="40" w16cid:durableId="1699162311">
    <w:abstractNumId w:val="34"/>
  </w:num>
  <w:num w:numId="41" w16cid:durableId="2140105902">
    <w:abstractNumId w:val="7"/>
  </w:num>
  <w:num w:numId="42" w16cid:durableId="1404252264">
    <w:abstractNumId w:val="9"/>
  </w:num>
  <w:num w:numId="43" w16cid:durableId="1236474955">
    <w:abstractNumId w:val="31"/>
  </w:num>
  <w:num w:numId="44" w16cid:durableId="212037234">
    <w:abstractNumId w:val="19"/>
  </w:num>
  <w:num w:numId="45" w16cid:durableId="426265999">
    <w:abstractNumId w:val="35"/>
  </w:num>
  <w:num w:numId="46" w16cid:durableId="1389066030">
    <w:abstractNumId w:val="17"/>
  </w:num>
  <w:num w:numId="47" w16cid:durableId="891234683">
    <w:abstractNumId w:val="8"/>
  </w:num>
  <w:num w:numId="48" w16cid:durableId="182715531">
    <w:abstractNumId w:val="58"/>
  </w:num>
  <w:num w:numId="49" w16cid:durableId="1514346670">
    <w:abstractNumId w:val="3"/>
  </w:num>
  <w:num w:numId="50" w16cid:durableId="624964144">
    <w:abstractNumId w:val="56"/>
  </w:num>
  <w:num w:numId="51" w16cid:durableId="1030183823">
    <w:abstractNumId w:val="11"/>
  </w:num>
  <w:num w:numId="52" w16cid:durableId="114448678">
    <w:abstractNumId w:val="10"/>
  </w:num>
  <w:num w:numId="53" w16cid:durableId="75444067">
    <w:abstractNumId w:val="43"/>
  </w:num>
  <w:num w:numId="54" w16cid:durableId="1896815917">
    <w:abstractNumId w:val="21"/>
  </w:num>
  <w:num w:numId="55" w16cid:durableId="1577205739">
    <w:abstractNumId w:val="49"/>
  </w:num>
  <w:num w:numId="56" w16cid:durableId="620963011">
    <w:abstractNumId w:val="28"/>
  </w:num>
  <w:num w:numId="57" w16cid:durableId="1205563312">
    <w:abstractNumId w:val="52"/>
  </w:num>
  <w:num w:numId="58" w16cid:durableId="1638795917">
    <w:abstractNumId w:val="5"/>
  </w:num>
  <w:num w:numId="59" w16cid:durableId="1784181244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2YzNjBkOTgyNWQ1YTMxYzM3MzMwNWFiODNmOWIzYWMifQ=="/>
  </w:docVars>
  <w:rsids>
    <w:rsidRoot w:val="00172A27"/>
    <w:rsid w:val="000206A0"/>
    <w:rsid w:val="00023DE5"/>
    <w:rsid w:val="00035BA4"/>
    <w:rsid w:val="00056E92"/>
    <w:rsid w:val="00075ADC"/>
    <w:rsid w:val="0007757F"/>
    <w:rsid w:val="000A11FC"/>
    <w:rsid w:val="000A187D"/>
    <w:rsid w:val="000A374C"/>
    <w:rsid w:val="000B32A7"/>
    <w:rsid w:val="000E509E"/>
    <w:rsid w:val="00104FC9"/>
    <w:rsid w:val="00112AC5"/>
    <w:rsid w:val="00116F42"/>
    <w:rsid w:val="001250D4"/>
    <w:rsid w:val="00150203"/>
    <w:rsid w:val="0016338D"/>
    <w:rsid w:val="00172A27"/>
    <w:rsid w:val="0018532C"/>
    <w:rsid w:val="00194B9D"/>
    <w:rsid w:val="001B33EE"/>
    <w:rsid w:val="001E6191"/>
    <w:rsid w:val="00204EC9"/>
    <w:rsid w:val="00205DCE"/>
    <w:rsid w:val="002379A4"/>
    <w:rsid w:val="00247051"/>
    <w:rsid w:val="0025023B"/>
    <w:rsid w:val="00256539"/>
    <w:rsid w:val="00262191"/>
    <w:rsid w:val="002A1AD5"/>
    <w:rsid w:val="002A1BF0"/>
    <w:rsid w:val="002B0DB0"/>
    <w:rsid w:val="002B476C"/>
    <w:rsid w:val="002B5DCB"/>
    <w:rsid w:val="002C14F0"/>
    <w:rsid w:val="002F5462"/>
    <w:rsid w:val="002F761B"/>
    <w:rsid w:val="00301DD6"/>
    <w:rsid w:val="00305CAB"/>
    <w:rsid w:val="0031250D"/>
    <w:rsid w:val="00323848"/>
    <w:rsid w:val="00336DEA"/>
    <w:rsid w:val="003631CB"/>
    <w:rsid w:val="003670D5"/>
    <w:rsid w:val="00371690"/>
    <w:rsid w:val="00377ABE"/>
    <w:rsid w:val="0038279B"/>
    <w:rsid w:val="003859AD"/>
    <w:rsid w:val="003865E0"/>
    <w:rsid w:val="00387805"/>
    <w:rsid w:val="0039191A"/>
    <w:rsid w:val="003921AE"/>
    <w:rsid w:val="003A2816"/>
    <w:rsid w:val="003A6F49"/>
    <w:rsid w:val="003B2D68"/>
    <w:rsid w:val="003C298C"/>
    <w:rsid w:val="003F7BF5"/>
    <w:rsid w:val="004031C3"/>
    <w:rsid w:val="004150C9"/>
    <w:rsid w:val="00416167"/>
    <w:rsid w:val="004233EC"/>
    <w:rsid w:val="004421ED"/>
    <w:rsid w:val="00445453"/>
    <w:rsid w:val="00447B33"/>
    <w:rsid w:val="00463099"/>
    <w:rsid w:val="00467CEF"/>
    <w:rsid w:val="00490F6E"/>
    <w:rsid w:val="00491669"/>
    <w:rsid w:val="004A57D9"/>
    <w:rsid w:val="004C6C8B"/>
    <w:rsid w:val="004F0584"/>
    <w:rsid w:val="005136C3"/>
    <w:rsid w:val="0051775A"/>
    <w:rsid w:val="00521C4B"/>
    <w:rsid w:val="00527516"/>
    <w:rsid w:val="005316A2"/>
    <w:rsid w:val="00566F89"/>
    <w:rsid w:val="00572EEB"/>
    <w:rsid w:val="00581740"/>
    <w:rsid w:val="005926E5"/>
    <w:rsid w:val="005A609A"/>
    <w:rsid w:val="005F087A"/>
    <w:rsid w:val="005F20BA"/>
    <w:rsid w:val="006007CA"/>
    <w:rsid w:val="00620272"/>
    <w:rsid w:val="00622C37"/>
    <w:rsid w:val="006233D6"/>
    <w:rsid w:val="0063232E"/>
    <w:rsid w:val="0064750F"/>
    <w:rsid w:val="0066372F"/>
    <w:rsid w:val="00667E51"/>
    <w:rsid w:val="00683BB5"/>
    <w:rsid w:val="00686912"/>
    <w:rsid w:val="006A4141"/>
    <w:rsid w:val="006B2A11"/>
    <w:rsid w:val="006C2A8C"/>
    <w:rsid w:val="006D6060"/>
    <w:rsid w:val="006E18B0"/>
    <w:rsid w:val="006F32D6"/>
    <w:rsid w:val="006F4CC0"/>
    <w:rsid w:val="00711449"/>
    <w:rsid w:val="0073223A"/>
    <w:rsid w:val="00735A5E"/>
    <w:rsid w:val="007362AD"/>
    <w:rsid w:val="00740C7B"/>
    <w:rsid w:val="00746D8D"/>
    <w:rsid w:val="00747344"/>
    <w:rsid w:val="0075698A"/>
    <w:rsid w:val="0076152B"/>
    <w:rsid w:val="0076702C"/>
    <w:rsid w:val="00770075"/>
    <w:rsid w:val="007A30A0"/>
    <w:rsid w:val="007B23A0"/>
    <w:rsid w:val="007B2FA0"/>
    <w:rsid w:val="007B4D18"/>
    <w:rsid w:val="007C21AC"/>
    <w:rsid w:val="007D084E"/>
    <w:rsid w:val="007D6D47"/>
    <w:rsid w:val="007F2302"/>
    <w:rsid w:val="00800272"/>
    <w:rsid w:val="0081285C"/>
    <w:rsid w:val="00835880"/>
    <w:rsid w:val="008539F1"/>
    <w:rsid w:val="00875A4E"/>
    <w:rsid w:val="008E5B7A"/>
    <w:rsid w:val="008F40AB"/>
    <w:rsid w:val="00906B1B"/>
    <w:rsid w:val="00931349"/>
    <w:rsid w:val="009320EB"/>
    <w:rsid w:val="009553F0"/>
    <w:rsid w:val="00957E97"/>
    <w:rsid w:val="00976F58"/>
    <w:rsid w:val="009A5E68"/>
    <w:rsid w:val="009F3FE7"/>
    <w:rsid w:val="009F6CCE"/>
    <w:rsid w:val="00A13E20"/>
    <w:rsid w:val="00A325B5"/>
    <w:rsid w:val="00A63947"/>
    <w:rsid w:val="00A74988"/>
    <w:rsid w:val="00A77AB2"/>
    <w:rsid w:val="00A9498A"/>
    <w:rsid w:val="00A94D94"/>
    <w:rsid w:val="00AB41C6"/>
    <w:rsid w:val="00AB67E9"/>
    <w:rsid w:val="00AC0211"/>
    <w:rsid w:val="00AC59A5"/>
    <w:rsid w:val="00AD04B5"/>
    <w:rsid w:val="00AD1F08"/>
    <w:rsid w:val="00AD1FDD"/>
    <w:rsid w:val="00AD5E26"/>
    <w:rsid w:val="00B20B40"/>
    <w:rsid w:val="00B34A87"/>
    <w:rsid w:val="00B92C8B"/>
    <w:rsid w:val="00B95961"/>
    <w:rsid w:val="00B97E45"/>
    <w:rsid w:val="00BB5A53"/>
    <w:rsid w:val="00BB5E4E"/>
    <w:rsid w:val="00BC57D4"/>
    <w:rsid w:val="00BD14D2"/>
    <w:rsid w:val="00BF2B49"/>
    <w:rsid w:val="00C1081F"/>
    <w:rsid w:val="00C17000"/>
    <w:rsid w:val="00C207B2"/>
    <w:rsid w:val="00C21B3B"/>
    <w:rsid w:val="00C22A07"/>
    <w:rsid w:val="00C26666"/>
    <w:rsid w:val="00C27D26"/>
    <w:rsid w:val="00C529FC"/>
    <w:rsid w:val="00C5368D"/>
    <w:rsid w:val="00C55B42"/>
    <w:rsid w:val="00C603AA"/>
    <w:rsid w:val="00C61CF9"/>
    <w:rsid w:val="00C634AA"/>
    <w:rsid w:val="00C6526C"/>
    <w:rsid w:val="00C660AB"/>
    <w:rsid w:val="00C72399"/>
    <w:rsid w:val="00C76971"/>
    <w:rsid w:val="00CA4A8B"/>
    <w:rsid w:val="00CC0134"/>
    <w:rsid w:val="00CD3510"/>
    <w:rsid w:val="00CE5965"/>
    <w:rsid w:val="00CE5AAB"/>
    <w:rsid w:val="00CE6908"/>
    <w:rsid w:val="00CF4667"/>
    <w:rsid w:val="00D0111E"/>
    <w:rsid w:val="00D03A01"/>
    <w:rsid w:val="00D05AC4"/>
    <w:rsid w:val="00D168FE"/>
    <w:rsid w:val="00D24321"/>
    <w:rsid w:val="00D3699B"/>
    <w:rsid w:val="00D44F9C"/>
    <w:rsid w:val="00D45334"/>
    <w:rsid w:val="00D573AB"/>
    <w:rsid w:val="00D73A15"/>
    <w:rsid w:val="00D7575C"/>
    <w:rsid w:val="00D83CBD"/>
    <w:rsid w:val="00D92804"/>
    <w:rsid w:val="00DA0410"/>
    <w:rsid w:val="00DA23E3"/>
    <w:rsid w:val="00DA31F5"/>
    <w:rsid w:val="00DD1B2B"/>
    <w:rsid w:val="00DE35DB"/>
    <w:rsid w:val="00E03401"/>
    <w:rsid w:val="00E25393"/>
    <w:rsid w:val="00E42217"/>
    <w:rsid w:val="00E56995"/>
    <w:rsid w:val="00E56ED9"/>
    <w:rsid w:val="00E628C7"/>
    <w:rsid w:val="00E650B6"/>
    <w:rsid w:val="00E91474"/>
    <w:rsid w:val="00EA7172"/>
    <w:rsid w:val="00EB7EF8"/>
    <w:rsid w:val="00EB7FB7"/>
    <w:rsid w:val="00EC75F9"/>
    <w:rsid w:val="00ED521C"/>
    <w:rsid w:val="00EE2A82"/>
    <w:rsid w:val="00F020B1"/>
    <w:rsid w:val="00F52ED1"/>
    <w:rsid w:val="00F63CD5"/>
    <w:rsid w:val="00F9739D"/>
    <w:rsid w:val="00F97689"/>
    <w:rsid w:val="00FA0A90"/>
    <w:rsid w:val="00FA2806"/>
    <w:rsid w:val="00FA54CB"/>
    <w:rsid w:val="00FB0C1E"/>
    <w:rsid w:val="00FB49DC"/>
    <w:rsid w:val="00FB4C57"/>
    <w:rsid w:val="00FD2C99"/>
    <w:rsid w:val="00FE7871"/>
    <w:rsid w:val="00FF6941"/>
    <w:rsid w:val="02AD7AC3"/>
    <w:rsid w:val="044719F1"/>
    <w:rsid w:val="074E5A25"/>
    <w:rsid w:val="08B66FA6"/>
    <w:rsid w:val="0BF6772E"/>
    <w:rsid w:val="0C796C68"/>
    <w:rsid w:val="0E5B6625"/>
    <w:rsid w:val="10D716DC"/>
    <w:rsid w:val="14C30A80"/>
    <w:rsid w:val="192C029A"/>
    <w:rsid w:val="1EFE23DB"/>
    <w:rsid w:val="1FF68377"/>
    <w:rsid w:val="29F51002"/>
    <w:rsid w:val="2CD06C8E"/>
    <w:rsid w:val="33FC7E48"/>
    <w:rsid w:val="35172147"/>
    <w:rsid w:val="3BDD62D6"/>
    <w:rsid w:val="3FEB231C"/>
    <w:rsid w:val="44BF459C"/>
    <w:rsid w:val="457845AB"/>
    <w:rsid w:val="46C67DD9"/>
    <w:rsid w:val="50891D2D"/>
    <w:rsid w:val="5098335B"/>
    <w:rsid w:val="5155600C"/>
    <w:rsid w:val="54FFB977"/>
    <w:rsid w:val="57FB48C4"/>
    <w:rsid w:val="5DAB78D0"/>
    <w:rsid w:val="67FB0964"/>
    <w:rsid w:val="68C7454A"/>
    <w:rsid w:val="6C5643A7"/>
    <w:rsid w:val="6C6F2991"/>
    <w:rsid w:val="6C9773DB"/>
    <w:rsid w:val="6DF6C157"/>
    <w:rsid w:val="6FEA4677"/>
    <w:rsid w:val="70C97750"/>
    <w:rsid w:val="72B47B7C"/>
    <w:rsid w:val="77A63B2D"/>
    <w:rsid w:val="77FF6CF5"/>
    <w:rsid w:val="7BBB0DB6"/>
    <w:rsid w:val="7FAF82EA"/>
    <w:rsid w:val="7FDF29A9"/>
    <w:rsid w:val="AFFD875C"/>
    <w:rsid w:val="B65D36DF"/>
    <w:rsid w:val="B6FD7723"/>
    <w:rsid w:val="B9FE62D9"/>
    <w:rsid w:val="BBFB8A64"/>
    <w:rsid w:val="F7D34F6A"/>
    <w:rsid w:val="FABFF0C3"/>
    <w:rsid w:val="FBFFC631"/>
    <w:rsid w:val="FDAF6C0D"/>
    <w:rsid w:val="FEF68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4D5AB54F"/>
  <w14:defaultImageDpi w14:val="32767"/>
  <w15:chartTrackingRefBased/>
  <w15:docId w15:val="{006DB174-37AD-4DCB-B9C7-C43AD588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qFormat="1"/>
    <w:lsdException w:name="toc 3" w:qFormat="1"/>
    <w:lsdException w:name="footnote text" w:semiHidden="1" w:qFormat="1"/>
    <w:lsdException w:name="header" w:qFormat="1"/>
    <w:lsdException w:name="footer" w:qFormat="1"/>
    <w:lsdException w:name="caption" w:semiHidden="1" w:unhideWhenUsed="1" w:qFormat="1"/>
    <w:lsdException w:name="footnote reference" w:semiHidden="1" w:qFormat="1"/>
    <w:lsdException w:name="page number" w:qFormat="1"/>
    <w:lsdException w:name="endnote reference" w:qFormat="1"/>
    <w:lsdException w:name="endnote text" w:qFormat="1"/>
    <w:lsdException w:name="Title" w:qFormat="1"/>
    <w:lsdException w:name="Default Paragraph Font" w:semiHidden="1" w:qFormat="1"/>
    <w:lsdException w:name="Body Text" w:qFormat="1"/>
    <w:lsdException w:name="Body Text Indent" w:qFormat="1"/>
    <w:lsdException w:name="Subtitle" w:qFormat="1"/>
    <w:lsdException w:name="Body Text First Indent 2" w:qFormat="1"/>
    <w:lsdException w:name="Body Tex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2B49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sz w:val="28"/>
    </w:rPr>
  </w:style>
  <w:style w:type="paragraph" w:styleId="2">
    <w:name w:val="heading 2"/>
    <w:basedOn w:val="a"/>
    <w:next w:val="a"/>
    <w:qFormat/>
    <w:rsid w:val="00E03401"/>
    <w:pPr>
      <w:keepNext/>
      <w:keepLines/>
      <w:spacing w:before="260" w:after="260"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qFormat/>
    <w:rPr>
      <w:sz w:val="28"/>
    </w:rPr>
  </w:style>
  <w:style w:type="character" w:customStyle="1" w:styleId="40">
    <w:name w:val="标题 4 字符"/>
    <w:link w:val="4"/>
    <w:qFormat/>
    <w:rPr>
      <w:rFonts w:ascii="Arial" w:eastAsia="黑体" w:hAnsi="Arial"/>
      <w:b/>
      <w:sz w:val="28"/>
    </w:rPr>
  </w:style>
  <w:style w:type="paragraph" w:styleId="a3">
    <w:name w:val="Body Text"/>
    <w:basedOn w:val="a"/>
    <w:qFormat/>
  </w:style>
  <w:style w:type="paragraph" w:styleId="a4">
    <w:name w:val="Body Text Indent"/>
    <w:basedOn w:val="a"/>
    <w:link w:val="a5"/>
    <w:qFormat/>
    <w:pPr>
      <w:ind w:firstLineChars="200" w:firstLine="400"/>
    </w:pPr>
  </w:style>
  <w:style w:type="character" w:customStyle="1" w:styleId="a5">
    <w:name w:val="正文文本缩进 字符"/>
    <w:link w:val="a4"/>
    <w:qFormat/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6">
    <w:name w:val="endnote text"/>
    <w:basedOn w:val="a"/>
    <w:qFormat/>
    <w:rsid w:val="00194B9D"/>
    <w:pPr>
      <w:snapToGrid w:val="0"/>
      <w:jc w:val="left"/>
    </w:pPr>
    <w:rPr>
      <w:sz w:val="21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qFormat/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qFormat/>
    <w:rPr>
      <w:sz w:val="18"/>
      <w:szCs w:val="18"/>
    </w:rPr>
  </w:style>
  <w:style w:type="paragraph" w:styleId="TOC1">
    <w:name w:val="toc 1"/>
    <w:basedOn w:val="a"/>
    <w:next w:val="a"/>
    <w:semiHidden/>
    <w:qFormat/>
    <w:rPr>
      <w:rFonts w:ascii="黑体" w:eastAsia="黑体"/>
      <w:b/>
    </w:rPr>
  </w:style>
  <w:style w:type="paragraph" w:styleId="ab">
    <w:name w:val="footnote text"/>
    <w:basedOn w:val="a"/>
    <w:semiHidden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20">
    <w:name w:val="Body Text 2"/>
    <w:basedOn w:val="a"/>
    <w:qFormat/>
    <w:rPr>
      <w:sz w:val="18"/>
    </w:rPr>
  </w:style>
  <w:style w:type="paragraph" w:styleId="ac">
    <w:name w:val="Normal (Web)"/>
    <w:basedOn w:val="a"/>
    <w:qFormat/>
    <w:pPr>
      <w:spacing w:before="100" w:beforeAutospacing="1" w:after="100" w:afterAutospacing="1"/>
      <w:jc w:val="left"/>
    </w:pPr>
    <w:rPr>
      <w:kern w:val="0"/>
    </w:rPr>
  </w:style>
  <w:style w:type="paragraph" w:styleId="ad">
    <w:name w:val="Title"/>
    <w:basedOn w:val="a"/>
    <w:link w:val="ae"/>
    <w:qFormat/>
    <w:pPr>
      <w:spacing w:line="360" w:lineRule="exact"/>
      <w:jc w:val="center"/>
    </w:pPr>
    <w:rPr>
      <w:rFonts w:ascii="黑体" w:eastAsia="黑体" w:hAnsi="宋体"/>
      <w:b/>
      <w:bCs/>
      <w:sz w:val="32"/>
    </w:rPr>
  </w:style>
  <w:style w:type="character" w:customStyle="1" w:styleId="ae">
    <w:name w:val="标题 字符"/>
    <w:link w:val="ad"/>
    <w:qFormat/>
    <w:rPr>
      <w:rFonts w:ascii="黑体" w:eastAsia="黑体" w:hAnsi="宋体"/>
      <w:b/>
      <w:bCs/>
      <w:sz w:val="32"/>
    </w:rPr>
  </w:style>
  <w:style w:type="paragraph" w:styleId="21">
    <w:name w:val="Body Text First Indent 2"/>
    <w:basedOn w:val="a4"/>
    <w:link w:val="22"/>
    <w:qFormat/>
    <w:pPr>
      <w:spacing w:after="120"/>
      <w:ind w:leftChars="200" w:left="420" w:firstLine="420"/>
    </w:pPr>
  </w:style>
  <w:style w:type="character" w:customStyle="1" w:styleId="22">
    <w:name w:val="正文文本首行缩进 2 字符"/>
    <w:link w:val="21"/>
    <w:qFormat/>
  </w:style>
  <w:style w:type="table" w:styleId="af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ndnote reference"/>
    <w:qFormat/>
    <w:rPr>
      <w:vertAlign w:val="superscript"/>
    </w:rPr>
  </w:style>
  <w:style w:type="character" w:styleId="af1">
    <w:name w:val="page number"/>
    <w:qFormat/>
  </w:style>
  <w:style w:type="character" w:styleId="af2">
    <w:name w:val="Hyperlink"/>
    <w:qFormat/>
    <w:rPr>
      <w:color w:val="0000FF"/>
      <w:u w:val="single"/>
    </w:rPr>
  </w:style>
  <w:style w:type="character" w:styleId="af3">
    <w:name w:val="footnote reference"/>
    <w:semiHidden/>
    <w:qFormat/>
    <w:rPr>
      <w:vertAlign w:val="superscript"/>
    </w:rPr>
  </w:style>
  <w:style w:type="paragraph" w:customStyle="1" w:styleId="af4">
    <w:name w:val="一级标题"/>
    <w:basedOn w:val="1"/>
    <w:next w:val="a"/>
    <w:qFormat/>
    <w:pPr>
      <w:spacing w:line="360" w:lineRule="exact"/>
      <w:jc w:val="center"/>
    </w:pPr>
    <w:rPr>
      <w:rFonts w:ascii="黑体" w:hAnsi="黑体" w:hint="eastAsia"/>
      <w:b/>
      <w:bCs/>
      <w:szCs w:val="28"/>
    </w:rPr>
  </w:style>
  <w:style w:type="paragraph" w:customStyle="1" w:styleId="af5">
    <w:name w:val="二级标题"/>
    <w:basedOn w:val="2"/>
    <w:next w:val="a"/>
    <w:link w:val="Char"/>
    <w:qFormat/>
    <w:pPr>
      <w:ind w:firstLineChars="200" w:firstLine="562"/>
    </w:pPr>
    <w:rPr>
      <w:rFonts w:ascii="宋体" w:hAnsi="宋体"/>
      <w:bCs/>
      <w:sz w:val="24"/>
      <w:szCs w:val="28"/>
    </w:rPr>
  </w:style>
  <w:style w:type="character" w:customStyle="1" w:styleId="Char">
    <w:name w:val="二级标题 Char"/>
    <w:link w:val="af5"/>
    <w:qFormat/>
    <w:rPr>
      <w:rFonts w:ascii="宋体" w:eastAsia="宋体" w:hAnsi="宋体"/>
      <w:bCs/>
      <w:sz w:val="24"/>
      <w:szCs w:val="28"/>
    </w:rPr>
  </w:style>
  <w:style w:type="paragraph" w:customStyle="1" w:styleId="af6">
    <w:name w:val="三级标题"/>
    <w:basedOn w:val="3"/>
    <w:next w:val="a"/>
    <w:qFormat/>
    <w:pPr>
      <w:spacing w:line="360" w:lineRule="auto"/>
      <w:ind w:firstLineChars="196" w:firstLine="472"/>
    </w:pPr>
    <w:rPr>
      <w:rFonts w:ascii="宋体" w:hAnsi="宋体" w:hint="eastAsia"/>
      <w:b w:val="0"/>
      <w:sz w:val="24"/>
    </w:rPr>
  </w:style>
  <w:style w:type="paragraph" w:customStyle="1" w:styleId="be358f00-9758-446e-aec5-cde8345aeef3">
    <w:name w:val="be358f00-9758-446e-aec5-cde8345aeef3"/>
    <w:basedOn w:val="21"/>
    <w:link w:val="be358f00-9758-446e-aec5-cde8345aeef30"/>
    <w:qFormat/>
    <w:pPr>
      <w:framePr w:hSpace="180" w:wrap="around" w:vAnchor="text" w:hAnchor="page" w:xAlign="center" w:y="620"/>
      <w:tabs>
        <w:tab w:val="left" w:pos="540"/>
        <w:tab w:val="left" w:pos="720"/>
        <w:tab w:val="left" w:pos="900"/>
        <w:tab w:val="left" w:pos="7020"/>
        <w:tab w:val="left" w:pos="7200"/>
        <w:tab w:val="left" w:pos="7380"/>
        <w:tab w:val="left" w:pos="7560"/>
      </w:tabs>
      <w:adjustRightInd w:val="0"/>
      <w:spacing w:afterLines="50" w:after="0" w:line="288" w:lineRule="auto"/>
      <w:ind w:left="0" w:firstLine="440"/>
      <w:suppressOverlap/>
      <w:jc w:val="left"/>
      <w:outlineLvl w:val="0"/>
    </w:pPr>
    <w:rPr>
      <w:rFonts w:ascii="微软雅黑" w:eastAsia="微软雅黑" w:hAnsi="微软雅黑" w:cs="Times New Roman Regular"/>
      <w:bCs/>
      <w:color w:val="000000"/>
      <w:position w:val="-50"/>
      <w:sz w:val="22"/>
      <w:szCs w:val="30"/>
    </w:rPr>
  </w:style>
  <w:style w:type="character" w:customStyle="1" w:styleId="be358f00-9758-446e-aec5-cde8345aeef30">
    <w:name w:val="be358f00-9758-446e-aec5-cde8345aeef3 字符"/>
    <w:link w:val="be358f00-9758-446e-aec5-cde8345aeef3"/>
    <w:qFormat/>
    <w:rPr>
      <w:rFonts w:ascii="微软雅黑" w:eastAsia="微软雅黑" w:hAnsi="微软雅黑" w:cs="Times New Roman Regular"/>
      <w:bCs/>
      <w:color w:val="000000"/>
      <w:position w:val="-50"/>
      <w:sz w:val="22"/>
      <w:szCs w:val="30"/>
    </w:rPr>
  </w:style>
  <w:style w:type="paragraph" w:customStyle="1" w:styleId="-16-c">
    <w:name w:val="内容块-16-c"/>
    <w:basedOn w:val="a"/>
    <w:next w:val="a"/>
    <w:qFormat/>
    <w:pPr>
      <w:pBdr>
        <w:top w:val="single" w:sz="4" w:space="10" w:color="F6F9FB"/>
        <w:left w:val="single" w:sz="4" w:space="17" w:color="F6F9FB"/>
        <w:bottom w:val="single" w:sz="4" w:space="10" w:color="F6F9FB"/>
        <w:right w:val="single" w:sz="4" w:space="17" w:color="F6F9FB"/>
      </w:pBdr>
      <w:shd w:val="clear" w:color="auto" w:fill="F6F9FB"/>
      <w:ind w:left="357" w:right="357"/>
      <w:textAlignment w:val="center"/>
    </w:pPr>
    <w:rPr>
      <w:szCs w:val="21"/>
    </w:rPr>
  </w:style>
  <w:style w:type="paragraph" w:customStyle="1" w:styleId="-16-a">
    <w:name w:val="内容块-16-a"/>
    <w:basedOn w:val="a"/>
    <w:next w:val="a"/>
    <w:qFormat/>
    <w:pPr>
      <w:pBdr>
        <w:top w:val="single" w:sz="4" w:space="10" w:color="F6F8FB"/>
        <w:left w:val="single" w:sz="4" w:space="17" w:color="F6F8FB"/>
        <w:bottom w:val="single" w:sz="4" w:space="10" w:color="F6F8FB"/>
        <w:right w:val="single" w:sz="4" w:space="17" w:color="F6F8FB"/>
      </w:pBdr>
      <w:shd w:val="clear" w:color="auto" w:fill="F6F8FB"/>
      <w:ind w:left="357" w:right="357"/>
      <w:textAlignment w:val="center"/>
    </w:pPr>
    <w:rPr>
      <w:szCs w:val="21"/>
    </w:rPr>
  </w:style>
  <w:style w:type="paragraph" w:customStyle="1" w:styleId="-16-g">
    <w:name w:val="内容块-16-g"/>
    <w:basedOn w:val="a"/>
    <w:next w:val="a"/>
    <w:qFormat/>
    <w:pPr>
      <w:pBdr>
        <w:top w:val="single" w:sz="4" w:space="10" w:color="F6FBFC"/>
        <w:left w:val="single" w:sz="4" w:space="17" w:color="F6FBFC"/>
        <w:bottom w:val="single" w:sz="4" w:space="10" w:color="F6FBFC"/>
        <w:right w:val="single" w:sz="4" w:space="17" w:color="F6FBFC"/>
      </w:pBdr>
      <w:shd w:val="clear" w:color="auto" w:fill="F6FBFC"/>
      <w:ind w:left="357" w:right="357"/>
      <w:textAlignment w:val="center"/>
    </w:pPr>
    <w:rPr>
      <w:szCs w:val="21"/>
    </w:rPr>
  </w:style>
  <w:style w:type="character" w:styleId="af7">
    <w:name w:val="Unresolved Mention"/>
    <w:uiPriority w:val="99"/>
    <w:semiHidden/>
    <w:unhideWhenUsed/>
    <w:rsid w:val="00112AC5"/>
    <w:rPr>
      <w:color w:val="605E5C"/>
      <w:shd w:val="clear" w:color="auto" w:fill="E1DFDD"/>
    </w:rPr>
  </w:style>
  <w:style w:type="table" w:customStyle="1" w:styleId="af8">
    <w:name w:val="三线表"/>
    <w:basedOn w:val="a1"/>
    <w:rsid w:val="004031C3"/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line="360" w:lineRule="exact"/>
        <w:jc w:val="center"/>
      </w:pPr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3">
    <w:name w:val="Table Simple 2"/>
    <w:basedOn w:val="a1"/>
    <w:rsid w:val="00EA7172"/>
    <w:pPr>
      <w:widowControl w:val="0"/>
      <w:spacing w:line="36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MTDisplayEquation">
    <w:name w:val="MTDisplayEquation"/>
    <w:basedOn w:val="a"/>
    <w:next w:val="a"/>
    <w:link w:val="MTDisplayEquation0"/>
    <w:rsid w:val="00C207B2"/>
    <w:pPr>
      <w:tabs>
        <w:tab w:val="center" w:pos="4160"/>
        <w:tab w:val="right" w:pos="8320"/>
      </w:tabs>
      <w:jc w:val="center"/>
    </w:pPr>
  </w:style>
  <w:style w:type="character" w:customStyle="1" w:styleId="MTDisplayEquation0">
    <w:name w:val="MTDisplayEquation 字符"/>
    <w:link w:val="MTDisplayEquation"/>
    <w:rsid w:val="00C207B2"/>
    <w:rPr>
      <w:kern w:val="2"/>
      <w:sz w:val="24"/>
      <w:szCs w:val="24"/>
    </w:rPr>
  </w:style>
  <w:style w:type="character" w:styleId="af9">
    <w:name w:val="Placeholder Text"/>
    <w:basedOn w:val="a0"/>
    <w:uiPriority w:val="99"/>
    <w:unhideWhenUsed/>
    <w:rsid w:val="002B5D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2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8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1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6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8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1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4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8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8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16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4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4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0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2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esktop\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16A21-B1C7-4F3E-8042-C1AB4F9B7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935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计算机技术于教育领域的发展应用</dc:title>
  <dc:subject/>
  <dc:creator>zyb</dc:creator>
  <cp:keywords/>
  <dc:description/>
  <cp:lastModifiedBy>昕哲 方</cp:lastModifiedBy>
  <cp:revision>15</cp:revision>
  <cp:lastPrinted>2005-02-25T12:59:00Z</cp:lastPrinted>
  <dcterms:created xsi:type="dcterms:W3CDTF">2025-09-15T08:55:00Z</dcterms:created>
  <dcterms:modified xsi:type="dcterms:W3CDTF">2025-12-29T03:29:00Z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EFA12843513D4F0396FB99F1FA939F8B_13</vt:lpwstr>
  </property>
  <property fmtid="{D5CDD505-2E9C-101B-9397-08002B2CF9AE}" pid="4" name="KSOTemplateDocerSaveRecord">
    <vt:lpwstr>eyJoZGlkIjoiN2YzNjBkOTgyNWQ1YTMxYzM3MzMwNWFiODNmOWIzYWMiLCJ1c2VySWQiOiI2MDA4NTI0ODEifQ==</vt:lpwstr>
  </property>
  <property fmtid="{D5CDD505-2E9C-101B-9397-08002B2CF9AE}" pid="5" name="MTWinEqns">
    <vt:bool>true</vt:bool>
  </property>
</Properties>
</file>